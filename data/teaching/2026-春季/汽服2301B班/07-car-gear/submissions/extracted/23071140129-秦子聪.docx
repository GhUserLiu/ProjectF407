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STM32F407 汽车档位模拟器完整代码（基于HAL库+STM32CubeMX）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芯片：STM32F407ZGT6 | 系统时钟168MHz引脚：PE4(KEY0外部中断下降沿上拉)、PF9(LED0)、PF10(LED1)，LED低电平点亮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档位：P→R→N→D→P循环，DWT50ms按键消抖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一、main.c 完整代码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* Includes ------------------------------------------------------------------*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#include "main.h"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#include "gpio.h"#include "dwt.h" //DWT延时驱动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 Private typedef -----------------------------------------------------------*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//档位枚举定义 P=0/R=1/N=2/D=3typedef enum {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GEAR_P = 0,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&gt; GEAR_R,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GEAR_N,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GEAR_D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} GearState;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 Private define ------------------------------------------------------------*/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#define DEBOUNCE_CYCLES (168000000U / 20U) //168MHz 50ms=8400000周期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 Private variables ---------------------------------------------------------*/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volatile GearState gear = GEAR_P; //全局档位变量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static uint32_t last_interrupt_cycle = 0U; //上次中断计数值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 Private function prototypes -----------------------------------------------*/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static void LED_Update(GearState state);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static void Gear_Shift(void);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int main(void)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/* HAL初始化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HAL_Init();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/* 配置系统时钟168MHz(STM32CubeMX自动生成)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SystemClock_Config();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 初始化GPIO(LED+按键中断)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MX_GPIO_Init();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 初始化DWT计数器，用于精准消抖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DWT_Init();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/* 上电默认P档，刷新LED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LED_Update(gear);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while (1)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{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/* 主循环空跑，全部按键逻辑在外部中断回调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}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}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/**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* @brief LED档位状态刷新函数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* @param state: 当前档位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* @note PF9/PF10低电平点亮，SET=高电平熄灭，RESET=低电平点亮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static void LED_Update(GearState state)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switch(state)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{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case GEAR_P: //P：LED0亮 PF9低；LED1灭 PF10高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HAL_GPIO_WritePin(GPIOF,GPIO_PIN_9,GPIO_PIN_RESET);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HAL_GPIO_WritePin(GPIOF,GPIO_PIN_10,GPIO_PIN_SET);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case GEAR_R: //R：LED0灭，LED1亮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HAL_GPIO_WritePin(GPIOF,GPIO_PIN_9,GPIO_PIN_SET);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HAL_GPIO_WritePin(GPIOF,GPIO_PIN_10,GPIO_PIN_RESET);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case GEAR_N: //N：全灭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HAL_GPIO_WritePin(GPIOF,GPIO_PIN_9,GPIO_PIN_SET);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HAL_GPIO_WritePin(GPIOF,GPIO_PIN_10,GPIO_PIN_SET);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case GEAR_D: //D：全亮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HAL_GPIO_WritePin(GPIOF,GPIO_PIN_9,GPIO_PIN_RESET);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HAL_GPIO_WritePin(GPIOF,GPIO_PIN_10,GPIO_PIN_RESET);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default: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}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}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/**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* @brief 档位切换：P→R→N→D→P循环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*/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static void Gear_Shift(void)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{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switch(gear)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{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case GEAR_P: gear = GEAR_R;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case GEAR_R: gear = GEAR_N;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case GEAR_N: gear = GEAR_D;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case GEAR_D: gear = GEAR_P;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default: gear = GEAR_P; break;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}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 LED_Update(gear); //切换后刷新LED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 w:hint="eastAsia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 xml:space="preserve">}/** * @brief EXTI外部中断回调函数 PE4下降沿触发 */void HAL_GPIO_EXTI_Callback(uint16_t GPIO_Pin){ if(GPIO_Pin == GPIO_PIN_4) //KEY0 PE4 { uint32_t current_cycle = DWT_GetCycle(); //DWT消抖：间隔大于50ms才响应按键 if((current_cycle - last_interrupt_cycle) &gt; DEBOUNCE_CYCLES) { last_interrupt_cycle = current_cycle; Gear_Shift(); //执行档位切换 } }}#ifdef USE_FULL_ASSERTvoid assert_failed(uint8_t *file, uint32_t line){}#endif  二、dwt.c + dwt.h（DWT计数器驱动，实现精准周期计数） dwt.h c#ifndef __DWT_H#define __DWT_H#include "stm32f4xx_hal.h"void DWT_Init(void);uint32_t DWT_GetCycle(void);#endif  dwt.c c#include "dwt.h"void DWT_Init(void){ CoreDebug-&gt;DEMCR |= CoreDebug_DEMCR_TRCENA_Msk; //开启DWT外设 DWT-&gt;CYCCNT = 0; //计数器清零 DWT-&gt;CTRL |= DWT_CTRL_CYCCNTENA_Msk; //使能周期计数器}//读取当前CPU周期计数值uint32_t DWT_GetCycle(void){ return DWT-&gt;CYCCNT;} 三、MX_GPIO_Init 关键配置说明（CubeMX生成代码参考）cvoid MX_GPIO_Init(void){ GPIO_InitTypeDef GPIO_InitStruct = {0}; __HAL_RCC_GPIOE_CLK_ENABLE(); __HAL_RCC_GPIOF_CLK_ENABLE(); /* PF9 PF10 推挽输出、无上下拉(LED) */ HAL_GPIO_WritePin(GPIOF,GPIO_PIN_9|GPIO_PIN_10,GPIO_PIN_SET); //初始高电平=LED熄灭，上电P档会改写 GPIO_InitStruct.Pin = GPIO_PIN_9|GPIO_PIN_10; GPIO_InitStruct.Mode = GPIO_MODE_OUTPUT_PP; GPIO_InitStruct.Pull = GPIO_NOPULL; GPIO_InitStruct.Speed = GPIO_SPEED_FREQ_LOW; HAL_GPIO_Init(GPIOF,&amp;GPIO_InitStruct); /* PE4 外部中断下降沿触发、内部上拉 */ GPIO_InitStruct.Pin = GPIO_PIN_4; GPIO_InitStruct.Mode = GPIO_MODE_IT_FALLING; //下降沿中断 GPIO_InitStruct.Pull = GPIO_PULLUP; //内部上拉 HAL_GPIO_Init(GPIOE,&amp;GPIO_InitStruct); /* NVIC配置EXTI4中断优先级 */ HAL_NVIC_SetPriority(EXTI4_IRQn,0,0); HAL_NVIC_EnableIRQ(EXTI4_IRQn);} 四、选做拓展功能代码（提高要求）1. 禁止D直接切R（必须N过渡）修改Gear_Shift() cstatic void Gear_Shift(void){ switch(gear) { case GEAR_P: gear = GEAR_R; break; case GEAR_R: gear = GEAR_N; break; case GEAR_N: gear = GEAR_D; break; case GEAR_D: gear = GEAR_N; break; //D不能直接回P，先N；如需改D只能N→R，可自行调整 default: gear = GEAR_P; break; } LED_Update(gear);} 2. 长按2s回P档（TIM定时器/再次DWT计时，示例思路）在中断里记录按下时刻，开启定时，长按2s自动赋值 gear=GEAR_P;LED_Update(gear);  3. 串口输出档位（USART1为例）添加串口初始化后，档位切换末尾添加： cchar buf[20];switch(gear){ case GEAR_P:sprintf(buf,"Gear:P\r\n");break; case GEAR_R:sprintf(buf,"Gear:R\r\n");break; case GEAR_N:sprintf(buf,"Gear:N\r\n");break; case GEAR_D:sprintf(buf,"Gear:D\r\n");break;}HAL_UART_Transmit(&amp;huart1,(uint8_t*)buf,strlen(buf),100); 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 w:hint="eastAsia"/>
          <w:color w:val="353535"/>
          <w:kern w:val="0"/>
          <w:szCs w:val="21"/>
        </w:rPr>
        <w:t>五、思考题简答按键下降沿触发？：按键上拉输入，空闲高电平，按下变低电平，下降沿代表按键按下；上升沿是松手，因此选用下降沿捕获按键按下动作。DWT消抖优于软件延时？：DWT读取CPU硬件周期计数器，精准计时不阻塞CPU；普通HAL_Delay阻塞主循环，浪费CPU资源。D不能直接切R：修改Gear_Shift状态机，D状态只能切换N，N才可切换R。中断尽量少代码？：中断优先级高，长时间占用中断会屏蔽其他中断，造成系统时序错乱、丢失中断。LED低电平点亮？： GPIO_PIN_RESET (低电平)点亮LED， GPIO_PIN_SET 高电平熄灭，代码中HAL_GPIO_WritePin复位引脚点亮。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>六.STM32汽车档位模拟器实验心得体会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>本次我们完成了基于STM32F407ZGT6、HAL库与STM32CubeMX的汽车档位模拟器设计与代码调试，从硬件引脚配置、程序编写、功能优化到原理理解，收获颇丰，也对嵌入式开发有了更直观、深刻的认识。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>在项目初期，我们首先熟悉了整体功能逻辑：利用外部中断按键实现P、R、N、D四个档位循环切换，搭配两路LED灯区分不同档位状态，同时使用DWT计数器完成按键消抖。借助STM32CubeMX完成GPIO、外部中断的基础配置，让我们体会到图形化配置工具的便捷性，它大幅简化了底层时钟、引脚模式、中断优先级的初始化工作，减少了手动编写底层寄存器代码的失误，但这也要求我们必须理解每一项配置对应的硬件含义。比如本次实验中LED为低电平点亮、按键采用内部上拉+下降沿外部中断，一开始我们因混淆高低电平逻辑，出现LED状态与档位不匹配、按键触发异常的问题，反复对照原理图和代码调试后，才彻底理清引脚电平与硬件状态的对应关系，也养成了先明确硬件特性再编写程序的习惯。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>代码编写阶段，档位枚举、状态机的使用让我们感受到模块化编程的优势。将四个档位定义为枚举类型，用独立函数实现档位切换、LED状态刷新，代码结构清晰，可读性和后期修改性都很强。本次重点使用DWT硬件计数器做按键消抖，和传统软件延时消抖形成了鲜明对比。以往使用HAL_Delay延时消抖会阻塞主循环，占用CPU资源，而DWT依靠芯片硬件周期计数精准计时，全程不阻塞程序运行，计时精度也更高。通过这个功能，我理解了嵌入式开发中“硬件辅助计时”的优势，也明白了中断服务函数要精简代码的原则：中断优先级较高，若在中断中添加延时、复杂运算，会影响其他中断响应，甚至造成数据丢失、系统运行异常，这是嵌入式开发必须遵守的基本规范。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>完成基础档位循环功能后，我们尝试了拓展功能优化，比如修改状态机实现D档无法直接切换至R档，必须经过N档过渡，模拟真实汽车的档位逻辑。这个改动仅调整了档位切换函数的状态跳转逻辑，就让模拟器更贴近实车使用场景，也让我们掌握了状态机的灵活修改方法。同时我们也了解到长按回P档、串口上报档位等拓展方案，意识到一个简单的基础项目可以不断结合定时器、串口等外设拓展功能，嵌入式开发是循序渐进、不断叠加功能的过程。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 xml:space="preserve">调试过程中也遇到了不少问题：中断频繁误触发、档位切换紊乱、LED显示错乱等。每一次故障排查，都是对知识的巩固。比如按键误触发，根源是消抖周期设置不合理；LED显示错误，是电平操作指令使用不当。通过一步步断点查看变量、核对引脚配置、梳理程序执行流程，我们的问题排查能力和逻辑思维能力得到了锻炼，也改掉了急于写代码、忽略细节的坏习惯. 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>结合本次汽服专业相关的档位模拟项目，我们深刻体会到嵌入式技术在汽车领域的实际应用。汽车电子、车载控制系统都离不开单片机、传感器、中断、状态机这些基础技术，课堂上学到的理论知识，只有结合实操才能真正融会贯通。同时我们也认识到自身的不足：对外设底层原理的理解还不够透彻，代码优化能力有待提升，对多外设联合使用的逻辑把控还不够熟练。</w:t>
      </w:r>
    </w:p>
    <w:p>
      <w:pPr>
        <w:widowControl/>
        <w:wordWrap w:val="0"/>
        <w:spacing w:before="100" w:beforeAutospacing="1" w:after="100" w:afterAutospacing="1"/>
        <w:jc w:val="left"/>
        <w:rPr>
          <w:rFonts w:ascii="微软雅黑" w:eastAsia="微软雅黑" w:cs="宋体"/>
          <w:color w:val="353535"/>
          <w:kern w:val="0"/>
          <w:szCs w:val="21"/>
        </w:rPr>
      </w:pPr>
      <w:r>
        <w:rPr>
          <w:rFonts w:ascii="微软雅黑" w:eastAsia="微软雅黑" w:cs="宋体"/>
          <w:color w:val="353535"/>
          <w:kern w:val="0"/>
          <w:szCs w:val="21"/>
        </w:rPr>
        <w:t>此次实验不仅让我们掌握了STM32 HAL库开发、外部中断、DWT计时、状态机编程等实用技能，更树立了严谨、细致的开发思维。在今后的学习中，我们</w:t>
      </w:r>
      <w:bookmarkStart w:id="0" w:name="_GoBack"/>
      <w:bookmarkEnd w:id="0"/>
      <w:r>
        <w:rPr>
          <w:rFonts w:ascii="微软雅黑" w:eastAsia="微软雅黑" w:cs="宋体"/>
          <w:color w:val="353535"/>
          <w:kern w:val="0"/>
          <w:szCs w:val="21"/>
        </w:rPr>
        <w:t>会继续加强软硬件结合的实操练习，深入学习汽车电子相关的嵌入式技术，把理论知识落地到实践中，不断提升专业能力。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黑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Calibri" w:eastAsia="宋体" w:cs="Arial" w:hAnsi="Calibri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19</TotalTime>
  <Application>Yozo_Office</Application>
  <Pages>9</Pages>
  <Words>2438</Words>
  <Characters>5808</Characters>
  <Lines>158</Lines>
  <Paragraphs>89</Paragraphs>
  <CharactersWithSpaces>6148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user</dc:creator>
  <cp:lastModifiedBy>vivo用户</cp:lastModifiedBy>
  <cp:revision>3</cp:revision>
  <dcterms:created xsi:type="dcterms:W3CDTF">2026-06-10T06:28:00Z</dcterms:created>
  <dcterms:modified xsi:type="dcterms:W3CDTF">2026-06-11T06:34:36Z</dcterms:modified>
</cp:coreProperties>
</file>